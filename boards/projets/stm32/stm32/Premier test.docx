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35A53" w14:textId="6DCAF852" w:rsidR="00BF6634" w:rsidRDefault="00BF6634" w:rsidP="00112122">
      <w:r>
        <w:t>Premier test</w:t>
      </w:r>
    </w:p>
    <w:p w14:paraId="49CCBDAC" w14:textId="28D1A271" w:rsidR="00BF6634" w:rsidRDefault="00BF6634" w:rsidP="00112122">
      <w:r>
        <w:rPr>
          <w:noProof/>
        </w:rPr>
        <w:drawing>
          <wp:inline distT="0" distB="0" distL="0" distR="0" wp14:anchorId="0D51964E" wp14:editId="4AE3448B">
            <wp:extent cx="6645910" cy="2933700"/>
            <wp:effectExtent l="0" t="0" r="2540" b="0"/>
            <wp:docPr id="159481446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4460" name="Image 1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346" w14:textId="450B3025" w:rsidR="00BF6634" w:rsidRDefault="00BF6634" w:rsidP="00112122">
      <w:r>
        <w:t>On alimente la cible en 5V et on lance STM32CubeProg</w:t>
      </w:r>
    </w:p>
    <w:p w14:paraId="768C5F57" w14:textId="4CF00429" w:rsidR="00BF6634" w:rsidRDefault="00BF6634" w:rsidP="00112122">
      <w:proofErr w:type="gramStart"/>
      <w:r>
        <w:t>Ca  connecte</w:t>
      </w:r>
      <w:proofErr w:type="gramEnd"/>
      <w:r>
        <w:t> : on est bon.</w:t>
      </w:r>
    </w:p>
    <w:p w14:paraId="005152B9" w14:textId="5CC5BD74" w:rsidR="00BF6634" w:rsidRDefault="00BF6634" w:rsidP="00112122">
      <w:r>
        <w:rPr>
          <w:noProof/>
        </w:rPr>
        <w:drawing>
          <wp:inline distT="0" distB="0" distL="0" distR="0" wp14:anchorId="28C2C169" wp14:editId="30716D14">
            <wp:extent cx="6645910" cy="3855720"/>
            <wp:effectExtent l="0" t="0" r="2540" b="0"/>
            <wp:docPr id="409056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2CE2" w14:textId="77777777" w:rsidR="00BF6634" w:rsidRDefault="00BF6634" w:rsidP="00112122"/>
    <w:p w14:paraId="556BC482" w14:textId="3EDF3F12" w:rsidR="006D3A72" w:rsidRDefault="00BF6634" w:rsidP="00112122">
      <w:proofErr w:type="spellStart"/>
      <w:r>
        <w:t>VScode</w:t>
      </w:r>
      <w:proofErr w:type="spellEnd"/>
    </w:p>
    <w:p w14:paraId="0854CF9B" w14:textId="223ABF5E" w:rsidR="00BF6634" w:rsidRDefault="00BF6634" w:rsidP="00112122">
      <w:r>
        <w:rPr>
          <w:noProof/>
        </w:rPr>
        <w:lastRenderedPageBreak/>
        <w:drawing>
          <wp:inline distT="0" distB="0" distL="0" distR="0" wp14:anchorId="42CC2E1F" wp14:editId="2E124536">
            <wp:extent cx="5395428" cy="3345470"/>
            <wp:effectExtent l="0" t="0" r="0" b="7620"/>
            <wp:docPr id="59641875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18756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EFE6" w14:textId="42DD8B27" w:rsidR="00BF6634" w:rsidRDefault="00BF6634" w:rsidP="00112122">
      <w:r>
        <w:rPr>
          <w:noProof/>
        </w:rPr>
        <w:drawing>
          <wp:inline distT="0" distB="0" distL="0" distR="0" wp14:anchorId="7855B768" wp14:editId="5B7F59DA">
            <wp:extent cx="6645910" cy="2447290"/>
            <wp:effectExtent l="0" t="0" r="2540" b="0"/>
            <wp:docPr id="569755306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5306" name="Image 2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2C52" w14:textId="362A7BEC" w:rsidR="00BF6634" w:rsidRDefault="00BF6634" w:rsidP="00112122">
      <w:r>
        <w:t>On a 2 types de cartes en STM32G030 (32k de flash et 8k de RAM)</w:t>
      </w:r>
    </w:p>
    <w:p w14:paraId="437DEC3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#</w:t>
      </w:r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include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&lt;</w:t>
      </w:r>
      <w:proofErr w:type="spellStart"/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Arduino.h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&gt;</w:t>
      </w:r>
    </w:p>
    <w:p w14:paraId="50DB14E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#</w:t>
      </w:r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include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</w:t>
      </w:r>
      <w:proofErr w:type="spellStart"/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rgb_lcd.h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</w:t>
      </w:r>
    </w:p>
    <w:p w14:paraId="7FBDBA7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2CA7F55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r w:rsidRPr="00A949E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fr-FR"/>
        </w:rPr>
        <w:t>HardwareSerial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fr-FR"/>
        </w:rPr>
        <w:t>DebugSerial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PB7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PB6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// compiles, can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also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use (USART1)</w:t>
      </w:r>
    </w:p>
    <w:p w14:paraId="427C2A2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306902D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LED1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PA11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479DC2B3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LED2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PC6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0A431E6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4BF212E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BP1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PA0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20CD398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BP2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PA1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7C25070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const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POT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PA5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338B4B3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01D2704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valeur_potentiometre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0129223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fr-FR"/>
        </w:rPr>
        <w:t>rgb</w:t>
      </w:r>
      <w:proofErr w:type="gramEnd"/>
      <w:r w:rsidRPr="00A949E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eastAsia="fr-FR"/>
        </w:rPr>
        <w:t>_lcd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22125F1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35D6CE4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void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setup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()</w:t>
      </w:r>
    </w:p>
    <w:p w14:paraId="0CB4CAE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{</w:t>
      </w:r>
    </w:p>
    <w:p w14:paraId="0ED801B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// put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your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setup code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here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, to run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once:</w:t>
      </w:r>
      <w:proofErr w:type="gramEnd"/>
    </w:p>
    <w:p w14:paraId="0FC78E0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pinMode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OUTPUT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759F3D6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pinMode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OUTPUT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7903D3C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begin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9600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22E1B75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pinMode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INPUT_PULLUP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48436A4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pinMode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INPUT_PULLUP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5D5138A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begin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9600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0FF7391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begin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16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1A56A3D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//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a message to the LCD.</w:t>
      </w:r>
    </w:p>
    <w:p w14:paraId="08D93413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hello, world!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0FAF67C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delay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1000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572C79C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}</w:t>
      </w:r>
    </w:p>
    <w:p w14:paraId="6048D49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65112E2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void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loop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()</w:t>
      </w:r>
    </w:p>
    <w:p w14:paraId="5F25557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{</w:t>
      </w:r>
    </w:p>
    <w:p w14:paraId="364C2C9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>   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4B69C6"/>
          <w:sz w:val="21"/>
          <w:szCs w:val="21"/>
          <w:lang w:eastAsia="fr-FR"/>
        </w:rPr>
        <w:t>static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cpt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23567FF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// put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your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main code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here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, to run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repeatedly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:</w:t>
      </w:r>
      <w:proofErr w:type="gramEnd"/>
    </w:p>
    <w:p w14:paraId="4877A63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>   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digitalToggle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31300EA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digitalToggle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LED2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1BAFF15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delay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200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47CB79E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proofErr w:type="gramStart"/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serial: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6410ECE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println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cpt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785C830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101A7C3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cpt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++;</w:t>
      </w:r>
    </w:p>
    <w:p w14:paraId="631CA63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valeur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_potentiometre</w:t>
      </w:r>
      <w:proofErr w:type="spell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analogRead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POT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5D209FE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int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tension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=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valeur_potentiometre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*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32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;</w:t>
      </w:r>
    </w:p>
    <w:p w14:paraId="47A47083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0A7D1F8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clear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();</w:t>
      </w:r>
    </w:p>
    <w:p w14:paraId="7D2EE13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blinkLED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();</w:t>
      </w:r>
    </w:p>
    <w:p w14:paraId="0A8217A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setCursor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3BD134A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pot=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63DE019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tension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/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10000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56EF377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3230EDD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tension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%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10000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1A20F76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 xml:space="preserve"> V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7DBFB08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setCursor</w:t>
      </w:r>
      <w:proofErr w:type="spellEnd"/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0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,</w:t>
      </w:r>
      <w:r w:rsidRPr="00A949ED">
        <w:rPr>
          <w:rFonts w:ascii="Consolas" w:eastAsia="Times New Roman" w:hAnsi="Consolas" w:cs="Times New Roman"/>
          <w:color w:val="9C5D27"/>
          <w:sz w:val="21"/>
          <w:szCs w:val="21"/>
          <w:lang w:eastAsia="fr-FR"/>
        </w:rPr>
        <w:t>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</w:p>
    <w:p w14:paraId="3DE55A1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BP1=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22BE96E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));</w:t>
      </w:r>
    </w:p>
    <w:p w14:paraId="04AFCE4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 xml:space="preserve">  BP2=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6789094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));</w:t>
      </w:r>
    </w:p>
    <w:p w14:paraId="0F36BFD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cpt=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42697D8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println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cpt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6401A49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proofErr w:type="spellStart"/>
      <w:proofErr w:type="gramStart"/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Debug</w:t>
      </w:r>
      <w:proofErr w:type="spellEnd"/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>:</w:t>
      </w:r>
      <w:proofErr w:type="gram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");</w:t>
      </w:r>
    </w:p>
    <w:p w14:paraId="2E1535E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BP1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));</w:t>
      </w:r>
    </w:p>
    <w:p w14:paraId="7EC216C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76F139D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spellStart"/>
      <w:proofErr w:type="gramStart"/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BP2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));</w:t>
      </w:r>
    </w:p>
    <w:p w14:paraId="1F44F40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("</w:t>
      </w:r>
      <w:r w:rsidRPr="00A949ED">
        <w:rPr>
          <w:rFonts w:ascii="Consolas" w:eastAsia="Times New Roman" w:hAnsi="Consolas" w:cs="Times New Roman"/>
          <w:color w:val="448C27"/>
          <w:sz w:val="21"/>
          <w:szCs w:val="21"/>
          <w:lang w:eastAsia="fr-FR"/>
        </w:rPr>
        <w:t xml:space="preserve"> 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"</w:t>
      </w:r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335375C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DebugSerial</w:t>
      </w: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.</w:t>
      </w:r>
      <w:r w:rsidRPr="00A949E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fr-FR"/>
        </w:rPr>
        <w:t>println</w:t>
      </w:r>
      <w:proofErr w:type="spellEnd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color w:val="7A3E9D"/>
          <w:sz w:val="21"/>
          <w:szCs w:val="21"/>
          <w:lang w:eastAsia="fr-FR"/>
        </w:rPr>
        <w:t>valeur_potentiometre</w:t>
      </w:r>
      <w:proofErr w:type="spellEnd"/>
      <w:proofErr w:type="gramStart"/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);</w:t>
      </w:r>
      <w:proofErr w:type="gramEnd"/>
    </w:p>
    <w:p w14:paraId="23DB4CE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color w:val="777777"/>
          <w:sz w:val="21"/>
          <w:szCs w:val="21"/>
          <w:lang w:eastAsia="fr-FR"/>
        </w:rPr>
        <w:t>}</w:t>
      </w:r>
    </w:p>
    <w:p w14:paraId="2F23324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744CDC9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/*</w:t>
      </w:r>
    </w:p>
    <w:p w14:paraId="43B8081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void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poubelle(){</w:t>
      </w:r>
    </w:p>
    <w:p w14:paraId="061B35D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5CED70F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lcd.clear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();</w:t>
      </w:r>
    </w:p>
    <w:p w14:paraId="1C148BB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lcd.blinkLED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();</w:t>
      </w:r>
    </w:p>
    <w:p w14:paraId="5B41350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("pot=");</w:t>
      </w:r>
    </w:p>
    <w:p w14:paraId="6F9C8BA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valeur_potentiometre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</w:p>
    <w:p w14:paraId="63A5BF3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//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valeur_potentiometre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analogRead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POT);</w:t>
      </w:r>
    </w:p>
    <w:p w14:paraId="68A6448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DebugSerial.println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valeur_potentiometre</w:t>
      </w:r>
      <w:proofErr w:type="spellEnd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4D9FBFD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int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tension =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valeur_potentiometre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* 3300 / 4096;</w:t>
      </w:r>
    </w:p>
    <w:p w14:paraId="048E876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lcd.clear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();</w:t>
      </w:r>
    </w:p>
    <w:p w14:paraId="6AEE138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lcd.blinkLED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();</w:t>
      </w:r>
    </w:p>
    <w:p w14:paraId="4A70CF7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("pot=");</w:t>
      </w:r>
    </w:p>
    <w:p w14:paraId="64D471A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(tension/100);</w:t>
      </w:r>
    </w:p>
    <w:p w14:paraId="4518266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(".");</w:t>
      </w:r>
    </w:p>
    <w:p w14:paraId="4A86DD8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(tension%100);</w:t>
      </w:r>
    </w:p>
    <w:p w14:paraId="32ECFA7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(tension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48510463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lcd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 V");</w:t>
      </w:r>
    </w:p>
    <w:p w14:paraId="6722386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digitalWrite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LED1, !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(BP1));</w:t>
      </w:r>
    </w:p>
    <w:p w14:paraId="26DAE3F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digitalWrite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LED2, !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digitalRead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(BP1));</w:t>
      </w:r>
    </w:p>
    <w:p w14:paraId="36677F8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delay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100);</w:t>
      </w:r>
    </w:p>
    <w:p w14:paraId="3B950663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}*/</w:t>
      </w:r>
    </w:p>
    <w:p w14:paraId="5F22C65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542041F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/*#include "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Wire.h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"</w:t>
      </w:r>
    </w:p>
    <w:p w14:paraId="749051D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5FA0712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void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setup(){</w:t>
      </w:r>
    </w:p>
    <w:p w14:paraId="2921F37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Wire.begin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   </w:t>
      </w:r>
    </w:p>
    <w:p w14:paraId="1685A6E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Serial.begin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(9600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205F8AE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} </w:t>
      </w:r>
    </w:p>
    <w:p w14:paraId="0C60D49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79C7F3A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void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loop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(){</w:t>
      </w:r>
    </w:p>
    <w:p w14:paraId="06DA345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byte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error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,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;</w:t>
      </w:r>
    </w:p>
    <w:p w14:paraId="7C17BBB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int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nDevices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;</w:t>
      </w:r>
    </w:p>
    <w:p w14:paraId="35890C7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65B0C31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("Scanning..."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4939459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352F6B7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nDevices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 0;</w:t>
      </w:r>
    </w:p>
    <w:p w14:paraId="773AF4F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for(</w:t>
      </w:r>
      <w:proofErr w:type="spellStart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 8;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&lt; 127;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++ ){</w:t>
      </w:r>
    </w:p>
    <w:p w14:paraId="2BD3C8A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Wire.beginTransmission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76C54EF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error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Wire.endTransmission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();</w:t>
      </w:r>
    </w:p>
    <w:p w14:paraId="0A73183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7C75091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if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error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== 0){</w:t>
      </w:r>
    </w:p>
    <w:p w14:paraId="30E99A2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("I2C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device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found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at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0x"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0CCBC760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if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&lt; 16)</w:t>
      </w:r>
    </w:p>
    <w:p w14:paraId="00AC755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("0"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731F08D6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address,HEX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</w:p>
    <w:p w14:paraId="08A2DF5A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 !"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6B5F240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3BF64AC8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nDevices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++;</w:t>
      </w:r>
    </w:p>
    <w:p w14:paraId="729FA88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       }</w:t>
      </w:r>
    </w:p>
    <w:p w14:paraId="7210527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else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if 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error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== 4) {</w:t>
      </w:r>
    </w:p>
    <w:p w14:paraId="7739D93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Unknow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error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at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0x"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014F9975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if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&lt; 16)</w:t>
      </w:r>
    </w:p>
    <w:p w14:paraId="65BEDC11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("0"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660D6BB7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address,HEX</w:t>
      </w:r>
      <w:proofErr w:type="spellEnd"/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</w:p>
    <w:p w14:paraId="2BEA343B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} </w:t>
      </w:r>
    </w:p>
    <w:p w14:paraId="52E292B9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   }</w:t>
      </w:r>
    </w:p>
    <w:p w14:paraId="5923B47F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if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(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nDevices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== 0)</w:t>
      </w:r>
    </w:p>
    <w:p w14:paraId="49D05E8D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("No I2C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devices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found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\n"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59C82F1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else</w:t>
      </w:r>
      <w:proofErr w:type="spellEnd"/>
      <w:proofErr w:type="gramEnd"/>
    </w:p>
    <w:p w14:paraId="6FC2BC4C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    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Serial.println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("</w:t>
      </w:r>
      <w:proofErr w:type="spell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done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\n"</w:t>
      </w:r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);</w:t>
      </w:r>
      <w:proofErr w:type="gramEnd"/>
    </w:p>
    <w:p w14:paraId="1CBEABFE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 </w:t>
      </w:r>
    </w:p>
    <w:p w14:paraId="59D8F6D4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delay</w:t>
      </w:r>
      <w:proofErr w:type="spell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(</w:t>
      </w:r>
      <w:proofErr w:type="gramEnd"/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5000);</w:t>
      </w:r>
    </w:p>
    <w:p w14:paraId="73820EC2" w14:textId="77777777" w:rsidR="00A949ED" w:rsidRPr="00A949ED" w:rsidRDefault="00A949ED" w:rsidP="00A949ED">
      <w:pPr>
        <w:shd w:val="clear" w:color="auto" w:fill="F5F5F5"/>
        <w:spacing w:before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A949ED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fr-FR"/>
        </w:rPr>
        <w:t>}*/</w:t>
      </w:r>
    </w:p>
    <w:p w14:paraId="5F7D3052" w14:textId="77777777" w:rsidR="00A949ED" w:rsidRPr="00A949ED" w:rsidRDefault="00A949ED" w:rsidP="00A949ED">
      <w:pPr>
        <w:shd w:val="clear" w:color="auto" w:fill="F5F5F5"/>
        <w:spacing w:before="0"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</w:p>
    <w:p w14:paraId="48CA3750" w14:textId="77777777" w:rsidR="00BF6634" w:rsidRPr="00112122" w:rsidRDefault="00BF6634" w:rsidP="00112122"/>
    <w:sectPr w:rsidR="00BF6634" w:rsidRPr="00112122" w:rsidSect="00BF6634">
      <w:pgSz w:w="11906" w:h="16838" w:code="9"/>
      <w:pgMar w:top="720" w:right="720" w:bottom="720" w:left="72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E4A4E" w14:textId="77777777" w:rsidR="003B6EB1" w:rsidRDefault="003B6EB1">
      <w:pPr>
        <w:spacing w:line="240" w:lineRule="auto"/>
      </w:pPr>
      <w:r>
        <w:separator/>
      </w:r>
    </w:p>
  </w:endnote>
  <w:endnote w:type="continuationSeparator" w:id="0">
    <w:p w14:paraId="429FB154" w14:textId="77777777" w:rsidR="003B6EB1" w:rsidRDefault="003B6E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C3845" w14:textId="77777777" w:rsidR="003B6EB1" w:rsidRDefault="003B6EB1">
      <w:pPr>
        <w:spacing w:line="240" w:lineRule="auto"/>
      </w:pPr>
      <w:r>
        <w:separator/>
      </w:r>
    </w:p>
  </w:footnote>
  <w:footnote w:type="continuationSeparator" w:id="0">
    <w:p w14:paraId="7A5513CA" w14:textId="77777777" w:rsidR="003B6EB1" w:rsidRDefault="003B6E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enum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843818431">
    <w:abstractNumId w:val="10"/>
  </w:num>
  <w:num w:numId="2" w16cid:durableId="1040469872">
    <w:abstractNumId w:val="10"/>
    <w:lvlOverride w:ilvl="0">
      <w:startOverride w:val="1"/>
    </w:lvlOverride>
  </w:num>
  <w:num w:numId="3" w16cid:durableId="1685590708">
    <w:abstractNumId w:val="10"/>
  </w:num>
  <w:num w:numId="4" w16cid:durableId="1267880442">
    <w:abstractNumId w:val="10"/>
    <w:lvlOverride w:ilvl="0">
      <w:startOverride w:val="1"/>
    </w:lvlOverride>
  </w:num>
  <w:num w:numId="5" w16cid:durableId="1419714557">
    <w:abstractNumId w:val="8"/>
  </w:num>
  <w:num w:numId="6" w16cid:durableId="1488857717">
    <w:abstractNumId w:val="10"/>
    <w:lvlOverride w:ilvl="0">
      <w:startOverride w:val="1"/>
    </w:lvlOverride>
  </w:num>
  <w:num w:numId="7" w16cid:durableId="80435137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6710528">
    <w:abstractNumId w:val="9"/>
  </w:num>
  <w:num w:numId="9" w16cid:durableId="151599220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394951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73188201">
    <w:abstractNumId w:val="7"/>
  </w:num>
  <w:num w:numId="12" w16cid:durableId="1366785065">
    <w:abstractNumId w:val="6"/>
  </w:num>
  <w:num w:numId="13" w16cid:durableId="1614243998">
    <w:abstractNumId w:val="5"/>
  </w:num>
  <w:num w:numId="14" w16cid:durableId="199754785">
    <w:abstractNumId w:val="4"/>
  </w:num>
  <w:num w:numId="15" w16cid:durableId="1057122437">
    <w:abstractNumId w:val="3"/>
  </w:num>
  <w:num w:numId="16" w16cid:durableId="1875993230">
    <w:abstractNumId w:val="2"/>
  </w:num>
  <w:num w:numId="17" w16cid:durableId="1980454518">
    <w:abstractNumId w:val="1"/>
  </w:num>
  <w:num w:numId="18" w16cid:durableId="186992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fr-FR" w:vendorID="64" w:dllVersion="4096" w:nlCheck="1" w:checkStyle="0"/>
  <w:proofState w:spelling="clean" w:grammar="clean"/>
  <w:attachedTemplate r:id="rId1"/>
  <w:revisionView w:inkAnnotation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22"/>
    <w:rsid w:val="000150E9"/>
    <w:rsid w:val="00030E3C"/>
    <w:rsid w:val="0005015F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12122"/>
    <w:rsid w:val="00121553"/>
    <w:rsid w:val="00131CAB"/>
    <w:rsid w:val="001D0255"/>
    <w:rsid w:val="001D0BD1"/>
    <w:rsid w:val="002017AC"/>
    <w:rsid w:val="002359ED"/>
    <w:rsid w:val="00252520"/>
    <w:rsid w:val="002625F9"/>
    <w:rsid w:val="002631F7"/>
    <w:rsid w:val="0026484A"/>
    <w:rsid w:val="0026504D"/>
    <w:rsid w:val="00276676"/>
    <w:rsid w:val="00276926"/>
    <w:rsid w:val="0029432E"/>
    <w:rsid w:val="002A67C8"/>
    <w:rsid w:val="002B40B7"/>
    <w:rsid w:val="002C5D75"/>
    <w:rsid w:val="00301789"/>
    <w:rsid w:val="00325194"/>
    <w:rsid w:val="003728E3"/>
    <w:rsid w:val="003962D3"/>
    <w:rsid w:val="003B6EB1"/>
    <w:rsid w:val="003C7D9D"/>
    <w:rsid w:val="003E3A63"/>
    <w:rsid w:val="00457BEB"/>
    <w:rsid w:val="00461B2E"/>
    <w:rsid w:val="00482CFC"/>
    <w:rsid w:val="00487996"/>
    <w:rsid w:val="00491910"/>
    <w:rsid w:val="00491F70"/>
    <w:rsid w:val="004A3D03"/>
    <w:rsid w:val="004B6D7F"/>
    <w:rsid w:val="004D785F"/>
    <w:rsid w:val="004E744B"/>
    <w:rsid w:val="004E7A51"/>
    <w:rsid w:val="004F7760"/>
    <w:rsid w:val="0051584F"/>
    <w:rsid w:val="00520AC9"/>
    <w:rsid w:val="00594254"/>
    <w:rsid w:val="005B6EB8"/>
    <w:rsid w:val="00614CAB"/>
    <w:rsid w:val="00633BC0"/>
    <w:rsid w:val="00637CA9"/>
    <w:rsid w:val="00661DE5"/>
    <w:rsid w:val="006706DE"/>
    <w:rsid w:val="0069487E"/>
    <w:rsid w:val="006A648B"/>
    <w:rsid w:val="006B0B82"/>
    <w:rsid w:val="006B7EF2"/>
    <w:rsid w:val="006C09D8"/>
    <w:rsid w:val="006C3B5F"/>
    <w:rsid w:val="006D3A72"/>
    <w:rsid w:val="006F53EE"/>
    <w:rsid w:val="00703D7C"/>
    <w:rsid w:val="00717507"/>
    <w:rsid w:val="007263B8"/>
    <w:rsid w:val="00726D9C"/>
    <w:rsid w:val="00726F2C"/>
    <w:rsid w:val="00736D30"/>
    <w:rsid w:val="00742FF3"/>
    <w:rsid w:val="00794B27"/>
    <w:rsid w:val="007A0CA7"/>
    <w:rsid w:val="007A73CB"/>
    <w:rsid w:val="007A7846"/>
    <w:rsid w:val="007B2795"/>
    <w:rsid w:val="007F66F5"/>
    <w:rsid w:val="00812400"/>
    <w:rsid w:val="0082203C"/>
    <w:rsid w:val="008360A8"/>
    <w:rsid w:val="008416E0"/>
    <w:rsid w:val="00897BFF"/>
    <w:rsid w:val="008C61B9"/>
    <w:rsid w:val="008F78B7"/>
    <w:rsid w:val="00912477"/>
    <w:rsid w:val="009139AF"/>
    <w:rsid w:val="00943B06"/>
    <w:rsid w:val="00945864"/>
    <w:rsid w:val="009853E9"/>
    <w:rsid w:val="00996E16"/>
    <w:rsid w:val="009B69C5"/>
    <w:rsid w:val="009F72A7"/>
    <w:rsid w:val="00A02EC1"/>
    <w:rsid w:val="00A119D9"/>
    <w:rsid w:val="00A1309F"/>
    <w:rsid w:val="00A21BED"/>
    <w:rsid w:val="00A27D99"/>
    <w:rsid w:val="00A60D92"/>
    <w:rsid w:val="00A678F5"/>
    <w:rsid w:val="00A86EAC"/>
    <w:rsid w:val="00A923E7"/>
    <w:rsid w:val="00A949ED"/>
    <w:rsid w:val="00AA661C"/>
    <w:rsid w:val="00AC2F58"/>
    <w:rsid w:val="00B20CE5"/>
    <w:rsid w:val="00B369B4"/>
    <w:rsid w:val="00B53817"/>
    <w:rsid w:val="00B61F85"/>
    <w:rsid w:val="00BA3CC7"/>
    <w:rsid w:val="00BF457D"/>
    <w:rsid w:val="00BF4775"/>
    <w:rsid w:val="00BF6634"/>
    <w:rsid w:val="00C74F14"/>
    <w:rsid w:val="00CA0C45"/>
    <w:rsid w:val="00CC3AB0"/>
    <w:rsid w:val="00CF12AE"/>
    <w:rsid w:val="00D1798D"/>
    <w:rsid w:val="00D902A4"/>
    <w:rsid w:val="00DB2323"/>
    <w:rsid w:val="00DB331E"/>
    <w:rsid w:val="00DC4E21"/>
    <w:rsid w:val="00DD5358"/>
    <w:rsid w:val="00E224A0"/>
    <w:rsid w:val="00E254F0"/>
    <w:rsid w:val="00E4313F"/>
    <w:rsid w:val="00E51168"/>
    <w:rsid w:val="00E55B4B"/>
    <w:rsid w:val="00E60B09"/>
    <w:rsid w:val="00E72A21"/>
    <w:rsid w:val="00E7715A"/>
    <w:rsid w:val="00EB700D"/>
    <w:rsid w:val="00F33B83"/>
    <w:rsid w:val="00F41B42"/>
    <w:rsid w:val="00F54BD0"/>
    <w:rsid w:val="00F667CE"/>
    <w:rsid w:val="00F75AD5"/>
    <w:rsid w:val="00F8682A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1CE316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itre1">
    <w:name w:val="heading 1"/>
    <w:basedOn w:val="Normal"/>
    <w:link w:val="Titre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itre2">
    <w:name w:val="heading 2"/>
    <w:basedOn w:val="Normal"/>
    <w:next w:val="Normal"/>
    <w:link w:val="Titre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itre5">
    <w:name w:val="heading 5"/>
    <w:basedOn w:val="Normal"/>
    <w:next w:val="Normal"/>
    <w:link w:val="Titre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itre6">
    <w:name w:val="heading 6"/>
    <w:basedOn w:val="Normal"/>
    <w:next w:val="Normal"/>
    <w:link w:val="Titre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-tte">
    <w:name w:val="header"/>
    <w:basedOn w:val="Normal"/>
    <w:link w:val="En-tte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  <w:color w:val="3B3838" w:themeColor="background2" w:themeShade="40"/>
      <w:sz w:val="24"/>
    </w:rPr>
  </w:style>
  <w:style w:type="paragraph" w:styleId="Listenum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re">
    <w:name w:val="Title"/>
    <w:basedOn w:val="Normal"/>
    <w:link w:val="Titre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ous-titre">
    <w:name w:val="Subtitle"/>
    <w:basedOn w:val="Normal"/>
    <w:next w:val="Normal"/>
    <w:link w:val="Sous-titre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ous-titreCar">
    <w:name w:val="Sous-titre Car"/>
    <w:basedOn w:val="Policepardfaut"/>
    <w:link w:val="Sous-titr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Grilledutableau">
    <w:name w:val="Table Grid"/>
    <w:basedOn w:val="Tableau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pPr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Accentuationintense">
    <w:name w:val="Intense Emphasis"/>
    <w:basedOn w:val="Policepardfaut"/>
    <w:uiPriority w:val="21"/>
    <w:qFormat/>
    <w:rPr>
      <w:i/>
      <w:iCs/>
      <w:color w:val="2B579A" w:themeColor="accent5"/>
    </w:rPr>
  </w:style>
  <w:style w:type="table" w:styleId="TableauGrille1Clair">
    <w:name w:val="Grid Table 1 Light"/>
    <w:basedOn w:val="Tableau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5">
    <w:name w:val="Grid Table 4 Accent 5"/>
    <w:basedOn w:val="Tableau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Grille1Clair-Accentuation6">
    <w:name w:val="Grid Table 1 Light Accent 6"/>
    <w:basedOn w:val="Tableau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5Fonc">
    <w:name w:val="Grid Table 5 Dark"/>
    <w:basedOn w:val="Tableau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4">
    <w:name w:val="Grid Table 4"/>
    <w:basedOn w:val="Tableau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re2Car">
    <w:name w:val="Titre 2 Car"/>
    <w:basedOn w:val="Policepardfaut"/>
    <w:link w:val="Titre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epuce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51168"/>
    <w:rPr>
      <w:rFonts w:cs="Segoe UI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648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648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648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6484A"/>
    <w:rPr>
      <w:b/>
      <w:bCs/>
      <w:szCs w:val="20"/>
    </w:rPr>
  </w:style>
  <w:style w:type="character" w:styleId="Lienhypertexte">
    <w:name w:val="Hyperlink"/>
    <w:basedOn w:val="Policepardfaut"/>
    <w:uiPriority w:val="99"/>
    <w:unhideWhenUsed/>
    <w:rsid w:val="006D3A72"/>
    <w:rPr>
      <w:color w:val="0563C1" w:themeColor="hyperlink"/>
      <w:u w:val="single"/>
    </w:rPr>
  </w:style>
  <w:style w:type="character" w:styleId="Accentuation">
    <w:name w:val="Emphasis"/>
    <w:basedOn w:val="Policepardfaut"/>
    <w:uiPriority w:val="3"/>
    <w:qFormat/>
    <w:rsid w:val="006B0B82"/>
    <w:rPr>
      <w:b/>
      <w:iCs/>
      <w:color w:val="BF0000" w:themeColor="accent2" w:themeShade="BF"/>
    </w:rPr>
  </w:style>
  <w:style w:type="character" w:styleId="Lienhypertextesuivivisit">
    <w:name w:val="FollowedHyperlink"/>
    <w:basedOn w:val="Policepardfau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lev">
    <w:name w:val="Strong"/>
    <w:basedOn w:val="Policepardfaut"/>
    <w:uiPriority w:val="4"/>
    <w:qFormat/>
    <w:rsid w:val="00B53817"/>
    <w:rPr>
      <w:b/>
      <w:bCs/>
      <w:color w:val="2B579A" w:themeColor="accent5"/>
    </w:rPr>
  </w:style>
  <w:style w:type="paragraph" w:customStyle="1" w:styleId="En-tte1-Sautdepage">
    <w:name w:val="En-tête 1 - Saut de page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ie">
    <w:name w:val="Bibliography"/>
    <w:basedOn w:val="Normal"/>
    <w:next w:val="Normal"/>
    <w:uiPriority w:val="37"/>
    <w:semiHidden/>
    <w:unhideWhenUsed/>
    <w:rsid w:val="00F33B83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Normalcentr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F33B83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F33B83"/>
  </w:style>
  <w:style w:type="paragraph" w:styleId="Corpsdetexte2">
    <w:name w:val="Body Text 2"/>
    <w:basedOn w:val="Normal"/>
    <w:link w:val="Corpsdetexte2Car"/>
    <w:uiPriority w:val="99"/>
    <w:semiHidden/>
    <w:unhideWhenUsed/>
    <w:rsid w:val="00F33B83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33B83"/>
  </w:style>
  <w:style w:type="paragraph" w:styleId="Corpsdetexte3">
    <w:name w:val="Body Text 3"/>
    <w:basedOn w:val="Normal"/>
    <w:link w:val="Corpsdetex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F33B83"/>
    <w:rPr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F33B83"/>
    <w:pPr>
      <w:spacing w:after="0"/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F33B83"/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F33B83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F33B83"/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F33B83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F33B83"/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F33B83"/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F33B83"/>
    <w:rPr>
      <w:szCs w:val="16"/>
    </w:rPr>
  </w:style>
  <w:style w:type="character" w:styleId="Titredulivre">
    <w:name w:val="Book Title"/>
    <w:basedOn w:val="Policepardfau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F33B83"/>
  </w:style>
  <w:style w:type="table" w:styleId="Grillecouleur">
    <w:name w:val="Colorful Grid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ecouleur">
    <w:name w:val="Colorful List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ramecouleur">
    <w:name w:val="Colorful Shading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fonce">
    <w:name w:val="Dark List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ar"/>
    <w:uiPriority w:val="99"/>
    <w:semiHidden/>
    <w:unhideWhenUsed/>
    <w:rsid w:val="00F33B83"/>
  </w:style>
  <w:style w:type="character" w:customStyle="1" w:styleId="DateCar">
    <w:name w:val="Date Car"/>
    <w:basedOn w:val="Policepardfaut"/>
    <w:link w:val="Date"/>
    <w:uiPriority w:val="99"/>
    <w:semiHidden/>
    <w:rsid w:val="00F33B83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F33B83"/>
    <w:rPr>
      <w:rFonts w:ascii="Segoe UI" w:hAnsi="Segoe UI" w:cs="Segoe UI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F33B83"/>
    <w:pPr>
      <w:spacing w:before="0" w:line="240" w:lineRule="auto"/>
    </w:pPr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F33B83"/>
  </w:style>
  <w:style w:type="character" w:styleId="Appeldenotedefin">
    <w:name w:val="endnote reference"/>
    <w:basedOn w:val="Policepardfaut"/>
    <w:uiPriority w:val="99"/>
    <w:semiHidden/>
    <w:unhideWhenUsed/>
    <w:rsid w:val="00F33B83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33B83"/>
    <w:rPr>
      <w:szCs w:val="20"/>
    </w:rPr>
  </w:style>
  <w:style w:type="paragraph" w:styleId="Adressedestinatai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dresseexpditeur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33B83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33B83"/>
    <w:rPr>
      <w:szCs w:val="20"/>
    </w:rPr>
  </w:style>
  <w:style w:type="table" w:styleId="TableauGrille1Clair-Accentuation2">
    <w:name w:val="Grid Table 1 Light Accent 2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3">
    <w:name w:val="Grid Table 3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4-Accentuation6">
    <w:name w:val="Grid Table 4 Accent 6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5Fonc-Accentuation1">
    <w:name w:val="Grid Table 5 Dark Accent 1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itre3Car">
    <w:name w:val="Titre 3 Car"/>
    <w:basedOn w:val="Policepardfaut"/>
    <w:link w:val="Titre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itre5Car">
    <w:name w:val="Titre 5 Car"/>
    <w:basedOn w:val="Policepardfaut"/>
    <w:link w:val="Titre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itre6Car">
    <w:name w:val="Titre 6 Car"/>
    <w:basedOn w:val="Policepardfaut"/>
    <w:link w:val="Titre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onymeHTML">
    <w:name w:val="HTML Acronym"/>
    <w:basedOn w:val="Policepardfaut"/>
    <w:uiPriority w:val="99"/>
    <w:semiHidden/>
    <w:unhideWhenUsed/>
    <w:rsid w:val="00F33B83"/>
  </w:style>
  <w:style w:type="paragraph" w:styleId="AdresseHTML">
    <w:name w:val="HTML Address"/>
    <w:basedOn w:val="Normal"/>
    <w:link w:val="Adresse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F33B83"/>
    <w:rPr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F33B83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finitionHTML">
    <w:name w:val="HTML Definition"/>
    <w:basedOn w:val="Policepardfaut"/>
    <w:uiPriority w:val="99"/>
    <w:semiHidden/>
    <w:unhideWhenUsed/>
    <w:rsid w:val="00F33B83"/>
    <w:rPr>
      <w:i/>
      <w:iCs/>
    </w:rPr>
  </w:style>
  <w:style w:type="character" w:styleId="ClavierHTML">
    <w:name w:val="HTML Keyboard"/>
    <w:basedOn w:val="Policepardfau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33B83"/>
    <w:rPr>
      <w:rFonts w:ascii="Consolas" w:hAnsi="Consolas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achinecrireHTML">
    <w:name w:val="HTML Typewriter"/>
    <w:basedOn w:val="Policepardfau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594254"/>
    <w:rPr>
      <w:i/>
      <w:iCs/>
      <w:color w:val="1F4E79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Grilleclaire">
    <w:name w:val="Light Grid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eclaire">
    <w:name w:val="Light List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umrodeligne">
    <w:name w:val="line number"/>
    <w:basedOn w:val="Policepardfaut"/>
    <w:uiPriority w:val="99"/>
    <w:semiHidden/>
    <w:unhideWhenUsed/>
    <w:rsid w:val="00F33B83"/>
  </w:style>
  <w:style w:type="paragraph" w:styleId="Liste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epuce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e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enum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aragraphedeliste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TableauListe1Clair">
    <w:name w:val="List Table 1 Light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2">
    <w:name w:val="List Table 2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3">
    <w:name w:val="List Table 3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eauListe4">
    <w:name w:val="List Table 4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macro">
    <w:name w:val="macro"/>
    <w:link w:val="Textede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F33B83"/>
    <w:rPr>
      <w:rFonts w:ascii="Consolas" w:hAnsi="Consolas"/>
      <w:szCs w:val="20"/>
    </w:rPr>
  </w:style>
  <w:style w:type="table" w:styleId="Grillemoyenne1">
    <w:name w:val="Medium Grid 1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emoyenne1">
    <w:name w:val="Medium List 1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ansinterligne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Retrait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F33B83"/>
    <w:pPr>
      <w:spacing w:before="0" w:line="240" w:lineRule="auto"/>
    </w:pPr>
  </w:style>
  <w:style w:type="character" w:customStyle="1" w:styleId="TitredenoteCar">
    <w:name w:val="Titre de note Car"/>
    <w:basedOn w:val="Policepardfaut"/>
    <w:link w:val="Titredenote"/>
    <w:uiPriority w:val="99"/>
    <w:semiHidden/>
    <w:rsid w:val="00F33B83"/>
  </w:style>
  <w:style w:type="character" w:styleId="Numrodepage">
    <w:name w:val="page number"/>
    <w:basedOn w:val="Policepardfaut"/>
    <w:uiPriority w:val="99"/>
    <w:semiHidden/>
    <w:unhideWhenUsed/>
    <w:rsid w:val="00F33B83"/>
  </w:style>
  <w:style w:type="character" w:styleId="Textedelespacerserv">
    <w:name w:val="Placeholder Text"/>
    <w:basedOn w:val="Policepardfaut"/>
    <w:uiPriority w:val="99"/>
    <w:semiHidden/>
    <w:rsid w:val="00487996"/>
    <w:rPr>
      <w:color w:val="595959" w:themeColor="text1" w:themeTint="A6"/>
    </w:rPr>
  </w:style>
  <w:style w:type="table" w:styleId="Tableausimple1">
    <w:name w:val="Plain Table 1"/>
    <w:basedOn w:val="Tableau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brut">
    <w:name w:val="Plain Text"/>
    <w:basedOn w:val="Normal"/>
    <w:link w:val="Textebrut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F33B83"/>
    <w:rPr>
      <w:rFonts w:ascii="Consolas" w:hAnsi="Consolas"/>
      <w:szCs w:val="21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072D27"/>
    <w:rPr>
      <w:i/>
      <w:iCs/>
      <w:color w:val="404040" w:themeColor="text1" w:themeTint="BF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F33B83"/>
  </w:style>
  <w:style w:type="character" w:customStyle="1" w:styleId="SalutationsCar">
    <w:name w:val="Salutations Car"/>
    <w:basedOn w:val="Policepardfaut"/>
    <w:link w:val="Salutations"/>
    <w:uiPriority w:val="99"/>
    <w:semiHidden/>
    <w:rsid w:val="00F33B83"/>
  </w:style>
  <w:style w:type="paragraph" w:styleId="Signature">
    <w:name w:val="Signature"/>
    <w:basedOn w:val="Normal"/>
    <w:link w:val="Signatu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F33B83"/>
  </w:style>
  <w:style w:type="character" w:styleId="Accentuationlgre">
    <w:name w:val="Subtle Emphasis"/>
    <w:basedOn w:val="Policepardfau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Effetsdetableau3D1">
    <w:name w:val="Table 3D effects 1"/>
    <w:basedOn w:val="Tableau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1">
    <w:name w:val="Table Classic 1"/>
    <w:basedOn w:val="Tableau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1">
    <w:name w:val="Table Colorful 1"/>
    <w:basedOn w:val="Tableau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nnesdetableau1">
    <w:name w:val="Table Columns 1"/>
    <w:basedOn w:val="Tableau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aucontemporain">
    <w:name w:val="Table Contemporary"/>
    <w:basedOn w:val="Tableau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aulgant">
    <w:name w:val="Table Elegant"/>
    <w:basedOn w:val="Tableau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1">
    <w:name w:val="Table Grid 1"/>
    <w:basedOn w:val="Tableau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liste1">
    <w:name w:val="Table List 1"/>
    <w:basedOn w:val="Tableau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0">
    <w:name w:val="Table List 2"/>
    <w:basedOn w:val="Tableau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0">
    <w:name w:val="Table List 3"/>
    <w:basedOn w:val="Tableau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0">
    <w:name w:val="Table List 4"/>
    <w:basedOn w:val="Tableau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desillustrations">
    <w:name w:val="table of figures"/>
    <w:basedOn w:val="Normal"/>
    <w:next w:val="Normal"/>
    <w:uiPriority w:val="99"/>
    <w:semiHidden/>
    <w:unhideWhenUsed/>
    <w:rsid w:val="00F33B83"/>
  </w:style>
  <w:style w:type="table" w:styleId="Tableauprofessionnel">
    <w:name w:val="Table Professional"/>
    <w:basedOn w:val="Tableau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simple10">
    <w:name w:val="Table Simple 1"/>
    <w:basedOn w:val="Tableau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web1">
    <w:name w:val="Table Web 1"/>
    <w:basedOn w:val="Tableau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reTR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tionnonrsolue">
    <w:name w:val="Unresolved Mention"/>
    <w:basedOn w:val="Policepardfaut"/>
    <w:uiPriority w:val="99"/>
    <w:semiHidden/>
    <w:unhideWhenUsed/>
    <w:rsid w:val="00515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3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vat\AppData\Local\Microsoft\Office\16.0\DTS\fr-FR%7b3AEA2244-4269-415D-A4A0-C3530C8D7FFD%7d\%7b188B8373-DC26-47D6-906C-FEC1FDD8A4FA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{188B8373-DC26-47D6-906C-FEC1FDD8A4FA}tf10002117_win32.dotx</Template>
  <TotalTime>0</TotalTime>
  <Pages>5</Pages>
  <Words>484</Words>
  <Characters>2666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2023-05-09T19:23:00Z</dcterms:created>
  <dcterms:modified xsi:type="dcterms:W3CDTF">2023-05-11T06:32:00Z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